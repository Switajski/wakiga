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andzettel-Layouttabelle"/>
      </w:tblPr>
      <w:tblGrid>
        <w:gridCol w:w="7485"/>
      </w:tblGrid>
      <w:tr w:rsidR="00897FB4" w:rsidRPr="00897FB4" w:rsidTr="000D6AD4">
        <w:trPr>
          <w:trHeight w:val="9319"/>
          <w:tblHeader/>
        </w:trPr>
        <w:tc>
          <w:tcPr>
            <w:tcW w:w="7485" w:type="dxa"/>
          </w:tcPr>
          <w:p w:rsidR="00897FB4" w:rsidRPr="00875CC4" w:rsidRDefault="00A906D3" w:rsidP="00897FB4">
            <w:pPr>
              <w:pStyle w:val="Untertitel"/>
              <w:rPr>
                <w:szCs w:val="44"/>
              </w:rPr>
            </w:pPr>
            <w:r>
              <w:rPr>
                <w:szCs w:val="44"/>
              </w:rPr>
              <w:t>Neueröffnung</w:t>
            </w:r>
          </w:p>
          <w:p w:rsidR="00897FB4" w:rsidRPr="00B62B3A" w:rsidRDefault="00A906D3" w:rsidP="00897FB4">
            <w:pPr>
              <w:pStyle w:val="Titel"/>
              <w:rPr>
                <w:szCs w:val="70"/>
              </w:rPr>
            </w:pPr>
            <w:r>
              <w:rPr>
                <w:szCs w:val="70"/>
              </w:rPr>
              <w:t>Waldkindergarten</w:t>
            </w:r>
          </w:p>
          <w:p w:rsidR="00897FB4" w:rsidRPr="00875CC4" w:rsidRDefault="00A906D3" w:rsidP="00897FB4">
            <w:pPr>
              <w:pStyle w:val="Untertitel"/>
              <w:rPr>
                <w:szCs w:val="44"/>
              </w:rPr>
            </w:pPr>
            <w:r>
              <w:rPr>
                <w:szCs w:val="44"/>
              </w:rPr>
              <w:t>PLankenfels</w:t>
            </w:r>
          </w:p>
          <w:p w:rsidR="00897FB4" w:rsidRPr="00A906D3" w:rsidRDefault="00A906D3" w:rsidP="00A906D3">
            <w:pPr>
              <w:pStyle w:val="Datum"/>
              <w:rPr>
                <w:szCs w:val="40"/>
              </w:rPr>
            </w:pPr>
            <w:r>
              <w:rPr>
                <w:szCs w:val="40"/>
              </w:rPr>
              <w:t>Ab März 2020</w:t>
            </w:r>
          </w:p>
          <w:p w:rsidR="00897FB4" w:rsidRPr="00875CC4" w:rsidRDefault="00897FB4" w:rsidP="00A906D3">
            <w:pPr>
              <w:pStyle w:val="Ort"/>
              <w:ind w:left="0"/>
              <w:rPr>
                <w:szCs w:val="36"/>
              </w:rPr>
            </w:pPr>
          </w:p>
          <w:p w:rsidR="00897FB4" w:rsidRDefault="00A906D3" w:rsidP="00A906D3">
            <w:pPr>
              <w:rPr>
                <w:szCs w:val="22"/>
              </w:rPr>
            </w:pPr>
            <w:r>
              <w:rPr>
                <w:szCs w:val="22"/>
              </w:rPr>
              <w:t>Hallo liebe Eltern,</w:t>
            </w:r>
          </w:p>
          <w:p w:rsidR="00A906D3" w:rsidRDefault="00A906D3" w:rsidP="00A906D3"/>
          <w:p w:rsidR="00370998" w:rsidRDefault="00A906D3" w:rsidP="00B0676B">
            <w:pPr>
              <w:jc w:val="both"/>
            </w:pPr>
            <w:r>
              <w:t xml:space="preserve">die Elterninitiative „Waldkindergarten Plankenfels“ freut sich </w:t>
            </w:r>
            <w:r w:rsidR="00B0676B">
              <w:t>riesig</w:t>
            </w:r>
            <w:r>
              <w:t xml:space="preserve">, dass </w:t>
            </w:r>
            <w:r w:rsidR="00B0676B">
              <w:t xml:space="preserve">demnächst </w:t>
            </w:r>
            <w:r w:rsidR="001C3EFF">
              <w:t xml:space="preserve">der erste Waldkindergarten im Landkreis Bayreuth eröffnet wird. </w:t>
            </w:r>
          </w:p>
          <w:p w:rsidR="00370998" w:rsidRDefault="00370998" w:rsidP="00B0676B">
            <w:pPr>
              <w:jc w:val="both"/>
            </w:pPr>
          </w:p>
          <w:p w:rsidR="00370998" w:rsidRDefault="00B0676B" w:rsidP="00B0676B">
            <w:pPr>
              <w:jc w:val="both"/>
            </w:pPr>
            <w:r>
              <w:t>In der Nähe von</w:t>
            </w:r>
            <w:r w:rsidR="002E313A">
              <w:t xml:space="preserve"> </w:t>
            </w:r>
            <w:proofErr w:type="spellStart"/>
            <w:r w:rsidR="002E313A">
              <w:t>Scherleithen</w:t>
            </w:r>
            <w:proofErr w:type="spellEnd"/>
            <w:r w:rsidR="002E313A">
              <w:t xml:space="preserve"> und </w:t>
            </w:r>
            <w:proofErr w:type="spellStart"/>
            <w:r w:rsidR="002E313A">
              <w:t>Schressendorf</w:t>
            </w:r>
            <w:proofErr w:type="spellEnd"/>
            <w:r w:rsidR="002E313A">
              <w:t xml:space="preserve"> </w:t>
            </w:r>
            <w:r w:rsidR="001C3EFF">
              <w:t xml:space="preserve">wurde </w:t>
            </w:r>
            <w:r w:rsidR="002E313A">
              <w:t>ein geeignete</w:t>
            </w:r>
            <w:r w:rsidR="001C3EFF">
              <w:t>r</w:t>
            </w:r>
            <w:r w:rsidR="002E313A">
              <w:t xml:space="preserve"> Platz für </w:t>
            </w:r>
            <w:r w:rsidR="001C3EFF">
              <w:t>eine Kindergruppe</w:t>
            </w:r>
            <w:r w:rsidR="002E313A">
              <w:t xml:space="preserve"> gefunden. </w:t>
            </w:r>
            <w:r w:rsidR="001C3EFF">
              <w:t xml:space="preserve">Unter der Trägerschaft des </w:t>
            </w:r>
            <w:r w:rsidR="000D6AD4">
              <w:t>„</w:t>
            </w:r>
            <w:r w:rsidR="001C3EFF">
              <w:t xml:space="preserve">Waldkindergarten </w:t>
            </w:r>
            <w:proofErr w:type="spellStart"/>
            <w:r w:rsidR="001C3EFF">
              <w:t>Wiesenttal</w:t>
            </w:r>
            <w:proofErr w:type="spellEnd"/>
            <w:r w:rsidR="001C3EFF">
              <w:t xml:space="preserve"> e. V.</w:t>
            </w:r>
            <w:r w:rsidR="000D6AD4">
              <w:t>“</w:t>
            </w:r>
            <w:r w:rsidR="001C3EFF">
              <w:t xml:space="preserve">  </w:t>
            </w:r>
            <w:r w:rsidR="00370998">
              <w:t>startet</w:t>
            </w:r>
            <w:r w:rsidR="001C3EFF">
              <w:t xml:space="preserve"> </w:t>
            </w:r>
            <w:r w:rsidR="00370998">
              <w:t xml:space="preserve">ab </w:t>
            </w:r>
            <w:r w:rsidR="002E313A">
              <w:t xml:space="preserve">März 2020 der </w:t>
            </w:r>
            <w:r w:rsidR="00370998">
              <w:t>Kindergartenbetrieb</w:t>
            </w:r>
            <w:r w:rsidR="001C3EFF">
              <w:t>.</w:t>
            </w:r>
            <w:r w:rsidR="002E313A">
              <w:t xml:space="preserve"> </w:t>
            </w:r>
          </w:p>
          <w:p w:rsidR="00370998" w:rsidRDefault="00370998" w:rsidP="00B0676B">
            <w:pPr>
              <w:jc w:val="both"/>
            </w:pPr>
          </w:p>
          <w:p w:rsidR="000D6AD4" w:rsidRDefault="00370998" w:rsidP="00B0676B">
            <w:pPr>
              <w:jc w:val="both"/>
            </w:pPr>
            <w:r>
              <w:t>W</w:t>
            </w:r>
            <w:r w:rsidR="002E313A">
              <w:t>ir freuen uns</w:t>
            </w:r>
            <w:r w:rsidR="001C3EFF">
              <w:t xml:space="preserve"> möglichst vielen Kindern drei </w:t>
            </w:r>
            <w:proofErr w:type="gramStart"/>
            <w:r w:rsidR="001C3EFF">
              <w:t>to</w:t>
            </w:r>
            <w:bookmarkStart w:id="0" w:name="_GoBack"/>
            <w:bookmarkEnd w:id="0"/>
            <w:r w:rsidR="001C3EFF">
              <w:t>lle</w:t>
            </w:r>
            <w:proofErr w:type="gramEnd"/>
            <w:r w:rsidR="001C3EFF">
              <w:t xml:space="preserve"> Jahre in der Natur zu ermöglichen.</w:t>
            </w:r>
            <w:r>
              <w:t xml:space="preserve"> </w:t>
            </w:r>
            <w:r w:rsidR="002E313A">
              <w:t>Angemeldet werden können Kinder zwischen 3 und 6 Jahren, Integrativ</w:t>
            </w:r>
            <w:r>
              <w:t xml:space="preserve">plätze gibt es </w:t>
            </w:r>
            <w:r w:rsidR="002E313A">
              <w:t>ebenfalls.</w:t>
            </w:r>
          </w:p>
          <w:p w:rsidR="000D6AD4" w:rsidRDefault="000D6AD4" w:rsidP="00B0676B">
            <w:pPr>
              <w:jc w:val="both"/>
            </w:pPr>
          </w:p>
          <w:p w:rsidR="000D6AD4" w:rsidRDefault="000D6AD4" w:rsidP="00B0676B">
            <w:pPr>
              <w:jc w:val="both"/>
            </w:pPr>
            <w:r>
              <w:t>Für aktuelle Informationen befindet sich eine Facebook</w:t>
            </w:r>
            <w:r w:rsidR="00B0676B">
              <w:t>-</w:t>
            </w:r>
            <w:r>
              <w:t xml:space="preserve"> sowie eine Website im Aufbau.</w:t>
            </w:r>
          </w:p>
          <w:p w:rsidR="000D6AD4" w:rsidRDefault="000D6AD4" w:rsidP="00A906D3"/>
          <w:p w:rsidR="000D6AD4" w:rsidRDefault="000D6AD4" w:rsidP="00A906D3"/>
          <w:p w:rsidR="00A906D3" w:rsidRDefault="002E313A" w:rsidP="00A906D3">
            <w:r>
              <w:t>Anmeldungen</w:t>
            </w:r>
            <w:r w:rsidR="001C3EFF">
              <w:t xml:space="preserve"> und Fragen</w:t>
            </w:r>
            <w:r>
              <w:t xml:space="preserve"> </w:t>
            </w:r>
            <w:r w:rsidR="001C3EFF">
              <w:t>bitte</w:t>
            </w:r>
            <w:r>
              <w:t xml:space="preserve"> </w:t>
            </w:r>
            <w:r w:rsidR="001C3EFF">
              <w:t>an Philipp Schwegel.</w:t>
            </w:r>
          </w:p>
          <w:p w:rsidR="001C3EFF" w:rsidRPr="00897FB4" w:rsidRDefault="001C3EFF" w:rsidP="00A906D3">
            <w:hyperlink r:id="rId11" w:history="1">
              <w:r w:rsidRPr="006A0AE9">
                <w:rPr>
                  <w:rStyle w:val="Hyperlink"/>
                </w:rPr>
                <w:t>Philipp.schwegel@googlemail.com</w:t>
              </w:r>
            </w:hyperlink>
            <w:r>
              <w:t>, Tel. 0179/3 28 63 26</w:t>
            </w:r>
          </w:p>
        </w:tc>
      </w:tr>
    </w:tbl>
    <w:p w:rsidR="002A068F" w:rsidRDefault="002A068F" w:rsidP="00A95506">
      <w:pPr>
        <w:pStyle w:val="KeinLeerraum"/>
      </w:pPr>
    </w:p>
    <w:sectPr w:rsidR="002A068F" w:rsidSect="009C6F56">
      <w:headerReference w:type="default" r:id="rId12"/>
      <w:footerReference w:type="default" r:id="rId13"/>
      <w:headerReference w:type="first" r:id="rId14"/>
      <w:pgSz w:w="11906" w:h="16838" w:code="9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746F" w:rsidRDefault="0089746F" w:rsidP="0068245E">
      <w:pPr>
        <w:spacing w:after="0" w:line="240" w:lineRule="auto"/>
      </w:pPr>
      <w:r>
        <w:separator/>
      </w:r>
    </w:p>
  </w:endnote>
  <w:endnote w:type="continuationSeparator" w:id="0">
    <w:p w:rsidR="0089746F" w:rsidRDefault="0089746F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uzeile"/>
        </w:pPr>
        <w:r>
          <w:rPr>
            <w:lang w:bidi="de-DE"/>
          </w:rPr>
          <w:fldChar w:fldCharType="begin"/>
        </w:r>
        <w:r>
          <w:rPr>
            <w:lang w:bidi="de-DE"/>
          </w:rPr>
          <w:instrText xml:space="preserve"> PAGE   \* MERGEFORMAT </w:instrText>
        </w:r>
        <w:r>
          <w:rPr>
            <w:lang w:bidi="de-DE"/>
          </w:rPr>
          <w:fldChar w:fldCharType="separate"/>
        </w:r>
        <w:r w:rsidR="00875CC4">
          <w:rPr>
            <w:noProof/>
            <w:lang w:bidi="de-DE"/>
          </w:rPr>
          <w:t>2</w:t>
        </w:r>
        <w:r>
          <w:rPr>
            <w:noProof/>
            <w:lang w:bidi="de-D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746F" w:rsidRDefault="0089746F" w:rsidP="0068245E">
      <w:pPr>
        <w:spacing w:after="0" w:line="240" w:lineRule="auto"/>
      </w:pPr>
      <w:r>
        <w:separator/>
      </w:r>
    </w:p>
  </w:footnote>
  <w:footnote w:type="continuationSeparator" w:id="0">
    <w:p w:rsidR="0089746F" w:rsidRDefault="0089746F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068F" w:rsidRDefault="002A068F">
    <w:pPr>
      <w:pStyle w:val="Kopfzeile"/>
    </w:pPr>
    <w:r>
      <w:rPr>
        <w:noProof/>
        <w:lang w:eastAsia="de-DE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EE5CE54" wp14:editId="2ABFD75C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899160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491490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uppe 3" descr="Blume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Bild 4" descr="Kastanienbraune Blum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Bild 5" descr="Blütenblätter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ihandform 6" descr="Blütenblätter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ihandform 7" descr="Blütenblätter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ihandform 8" descr="Blütenblätter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ihandform 9" descr="Blütenblätter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ihandform 10" descr="Blütenblätter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ihandform 11" descr="Blütenblätter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ihandform 12" descr="Blütenblätter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ihandform 13" descr="Blütenblätter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ihandform 14" descr="Blütenblätter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ihandform 15" descr="Blütenblätter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ihandform 16" descr="Blütenblätter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ihandform 17" descr="Blütenblätter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ihandform 18" descr="Blütenblätter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D41C53" id="Gruppe 3" o:spid="_x0000_s1026" alt="Blumen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Bild 4" o:spid="_x0000_s1027" type="#_x0000_t75" alt="Kastanienbraune Blumen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">
                <v:imagedata r:id="rId3" o:title="Kastanienbraune Blumen" croptop="11340f" cropbottom="16322f" cropleft="5137f"/>
              </v:shape>
              <v:shape id="Bild 5" o:spid="_x0000_s1028" type="#_x0000_t75" alt="Blütenblätter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">
                <v:imagedata r:id="rId4" o:title="Blütenblätter" croptop="11131f" cropbottom="16412f" cropleft="11563f" cropright="8752f"/>
              </v:shape>
              <v:shape id="Freihandform 6" o:spid="_x0000_s1029" alt="Blütenblätter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ihandform 7" o:spid="_x0000_s1030" alt="Blütenblätter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ihandform 8" o:spid="_x0000_s1031" alt="Blütenblätter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ihandform 9" o:spid="_x0000_s1032" alt="Blütenblätter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ihandform 10" o:spid="_x0000_s1033" alt="Blütenblätter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ihandform 11" o:spid="_x0000_s1034" alt="Blütenblätter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ihandform 12" o:spid="_x0000_s1035" alt="Blütenblätter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ihandform 13" o:spid="_x0000_s1036" alt="Blütenblätter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ihandform 14" o:spid="_x0000_s1037" alt="Blütenblätter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ihandform 15" o:spid="_x0000_s1038" alt="Blütenblätter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ihandform 16" o:spid="_x0000_s1039" alt="Blütenblätter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ihandform 17" o:spid="_x0000_s1040" alt="Blütenblätter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ihandform 18" o:spid="_x0000_s1041" alt="Blütenblätter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33F86BD0" wp14:editId="0314B1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Rahmen 2" descr="Rahmen um das Dok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5645B53C" id="Rahmen 2" o:spid="_x0000_s1026" alt="Rahmen um das Dok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4DD" w:rsidRDefault="00897FB4">
    <w:pPr>
      <w:pStyle w:val="Kopfzeile"/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4016B9EC" wp14:editId="4016B9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Rahmen 25" descr="Rahmen um das Dok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6A19B4F4" id="Rahmen 25" o:spid="_x0000_s1026" alt="Rahmen um das Dokument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  <w:r w:rsidR="00220400">
      <w:rPr>
        <w:noProof/>
        <w:lang w:eastAsia="de-DE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016B9EE" wp14:editId="4016B9EF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899160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491490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1" name="Gruppe 1" descr="Blume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27" name="Bild 27" descr="Kastanienbraune Blum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Bild 29" descr="Blütenblätter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" name="Freihandform 31" descr="Blütenblätter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reihandform 32" descr="Blütenblätter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reihandform 33" descr="Blütenblätter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4" name="Freihandform 34" descr="Blütenblätter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ihandform 35" descr="Blütenblätter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ihandform 36" descr="Blütenblätter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ihandform 37" descr="Blütenblätter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ihandform 38" descr="Blütenblätter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ihandform 39" descr="Blütenblätter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ihandform 40" descr="Blütenblätter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ihandform 41" descr="Blütenblätter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ihandform 42" descr="Blütenblätter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ihandform 43" descr="Blütenblätter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D7BD68" id="Gruppe 1" o:spid="_x0000_s1026" alt="Blumen" style="position:absolute;margin-left:0;margin-top:0;width:430.55pt;height:239.75pt;z-index:-251655168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Bild 27" o:spid="_x0000_s1027" type="#_x0000_t75" alt="Kastanienbraune Blumen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">
                <v:imagedata r:id="rId3" o:title="Kastanienbraune Blumen" croptop="11340f" cropbottom="16322f" cropleft="5137f"/>
              </v:shape>
              <v:shape id="Bild 29" o:spid="_x0000_s1028" type="#_x0000_t75" alt="Blütenblätter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">
                <v:imagedata r:id="rId4" o:title="Blütenblätter" croptop="11131f" cropbottom="16412f" cropleft="11563f" cropright="8752f"/>
              </v:shape>
              <v:shape id="Freihandform 31" o:spid="_x0000_s1029" alt="Blütenblätter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ihandform 32" o:spid="_x0000_s1030" alt="Blütenblätter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ihandform 33" o:spid="_x0000_s1031" alt="Blütenblätter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ihandform 34" o:spid="_x0000_s1032" alt="Blütenblätter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ihandform 35" o:spid="_x0000_s1033" alt="Blütenblätter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ihandform 36" o:spid="_x0000_s1034" alt="Blütenblätter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ihandform 37" o:spid="_x0000_s1035" alt="Blütenblätter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ihandform 38" o:spid="_x0000_s1036" alt="Blütenblätter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ihandform 39" o:spid="_x0000_s1037" alt="Blütenblätter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ihandform 40" o:spid="_x0000_s1038" alt="Blütenblätter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ihandform 41" o:spid="_x0000_s1039" alt="Blütenblätter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ihandform 42" o:spid="_x0000_s1040" alt="Blütenblätter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ihandform 43" o:spid="_x0000_s1041" alt="Blütenblätter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D3"/>
    <w:rsid w:val="000D6AD4"/>
    <w:rsid w:val="000E33EA"/>
    <w:rsid w:val="001570B2"/>
    <w:rsid w:val="001624C3"/>
    <w:rsid w:val="001C3EFF"/>
    <w:rsid w:val="00220400"/>
    <w:rsid w:val="00237E2C"/>
    <w:rsid w:val="002733AA"/>
    <w:rsid w:val="002A068F"/>
    <w:rsid w:val="002D70DA"/>
    <w:rsid w:val="002E313A"/>
    <w:rsid w:val="00370998"/>
    <w:rsid w:val="004611DB"/>
    <w:rsid w:val="004F1475"/>
    <w:rsid w:val="005D2D39"/>
    <w:rsid w:val="0068245E"/>
    <w:rsid w:val="0069500E"/>
    <w:rsid w:val="00713F12"/>
    <w:rsid w:val="007A4EDB"/>
    <w:rsid w:val="00834305"/>
    <w:rsid w:val="00875CC4"/>
    <w:rsid w:val="0089746F"/>
    <w:rsid w:val="00897FB4"/>
    <w:rsid w:val="009124DD"/>
    <w:rsid w:val="0094423C"/>
    <w:rsid w:val="009C6F56"/>
    <w:rsid w:val="00A906D3"/>
    <w:rsid w:val="00A95506"/>
    <w:rsid w:val="00AB123B"/>
    <w:rsid w:val="00B0676B"/>
    <w:rsid w:val="00B168F9"/>
    <w:rsid w:val="00B22EEA"/>
    <w:rsid w:val="00B62B3A"/>
    <w:rsid w:val="00C67FD5"/>
    <w:rsid w:val="00C93A32"/>
    <w:rsid w:val="00CE754C"/>
    <w:rsid w:val="00CF207A"/>
    <w:rsid w:val="00D529A9"/>
    <w:rsid w:val="00E402F3"/>
    <w:rsid w:val="00E43EFE"/>
    <w:rsid w:val="00F5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16B9D9"/>
  <w15:chartTrackingRefBased/>
  <w15:docId w15:val="{DB1436B9-3BD4-4812-BC27-AD989ACD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de-DE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37E2C"/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CF207A"/>
    <w:rPr>
      <w:color w:val="595959" w:themeColor="text1" w:themeTint="A6"/>
    </w:rPr>
  </w:style>
  <w:style w:type="paragraph" w:styleId="Untertitel">
    <w:name w:val="Subtitle"/>
    <w:basedOn w:val="Standard"/>
    <w:link w:val="UntertitelZchn"/>
    <w:uiPriority w:val="1"/>
    <w:qFormat/>
    <w:rsid w:val="00237E2C"/>
    <w:pPr>
      <w:spacing w:after="40" w:line="228" w:lineRule="auto"/>
      <w:ind w:left="0" w:right="0"/>
    </w:pPr>
    <w:rPr>
      <w:caps/>
      <w:sz w:val="44"/>
    </w:rPr>
  </w:style>
  <w:style w:type="character" w:customStyle="1" w:styleId="UntertitelZchn">
    <w:name w:val="Untertitel Zchn"/>
    <w:basedOn w:val="Absatz-Standardschriftart"/>
    <w:link w:val="Untertitel"/>
    <w:uiPriority w:val="1"/>
    <w:rsid w:val="00237E2C"/>
    <w:rPr>
      <w:caps/>
      <w:sz w:val="44"/>
    </w:rPr>
  </w:style>
  <w:style w:type="paragraph" w:styleId="Titel">
    <w:name w:val="Title"/>
    <w:basedOn w:val="Standard"/>
    <w:link w:val="TitelZchn"/>
    <w:uiPriority w:val="1"/>
    <w:qFormat/>
    <w:rsid w:val="00237E2C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70"/>
    </w:rPr>
  </w:style>
  <w:style w:type="character" w:customStyle="1" w:styleId="TitelZchn">
    <w:name w:val="Titel Zchn"/>
    <w:basedOn w:val="Absatz-Standardschriftart"/>
    <w:link w:val="Titel"/>
    <w:uiPriority w:val="1"/>
    <w:rsid w:val="00237E2C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70"/>
    </w:rPr>
  </w:style>
  <w:style w:type="paragraph" w:styleId="Datum">
    <w:name w:val="Date"/>
    <w:basedOn w:val="Standard"/>
    <w:link w:val="DatumZchn"/>
    <w:uiPriority w:val="2"/>
    <w:unhideWhenUsed/>
    <w:qFormat/>
    <w:rsid w:val="00237E2C"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0"/>
    </w:rPr>
  </w:style>
  <w:style w:type="character" w:customStyle="1" w:styleId="DatumZchn">
    <w:name w:val="Datum Zchn"/>
    <w:basedOn w:val="Absatz-Standardschriftart"/>
    <w:link w:val="Datum"/>
    <w:uiPriority w:val="2"/>
    <w:rsid w:val="00237E2C"/>
    <w:rPr>
      <w:b/>
      <w:bCs/>
      <w:smallCaps/>
      <w:color w:val="9C2224" w:themeColor="accent2" w:themeShade="BF"/>
      <w:sz w:val="40"/>
    </w:rPr>
  </w:style>
  <w:style w:type="paragraph" w:customStyle="1" w:styleId="Uhrzeit">
    <w:name w:val="Uhrzeit"/>
    <w:basedOn w:val="Standard"/>
    <w:uiPriority w:val="2"/>
    <w:qFormat/>
    <w:rsid w:val="00237E2C"/>
    <w:pPr>
      <w:spacing w:after="300" w:line="216" w:lineRule="auto"/>
      <w:contextualSpacing/>
    </w:pPr>
    <w:rPr>
      <w:b/>
      <w:bCs/>
      <w:smallCaps/>
      <w:sz w:val="40"/>
    </w:rPr>
  </w:style>
  <w:style w:type="paragraph" w:customStyle="1" w:styleId="Ort">
    <w:name w:val="Ort"/>
    <w:basedOn w:val="Standard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Kontaktinfos">
    <w:name w:val="Kontaktinfos"/>
    <w:basedOn w:val="Standard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Kopfzeile">
    <w:name w:val="header"/>
    <w:basedOn w:val="Standard"/>
    <w:link w:val="KopfzeileZchn"/>
    <w:uiPriority w:val="99"/>
    <w:unhideWhenUsed/>
    <w:rsid w:val="001570B2"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570B2"/>
  </w:style>
  <w:style w:type="paragraph" w:styleId="Fuzeile">
    <w:name w:val="footer"/>
    <w:basedOn w:val="Standard"/>
    <w:link w:val="FuzeileZchn"/>
    <w:uiPriority w:val="99"/>
    <w:unhideWhenUsed/>
    <w:rsid w:val="00E43EFE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3EFE"/>
  </w:style>
  <w:style w:type="character" w:customStyle="1" w:styleId="berschrift1Zchn">
    <w:name w:val="Überschrift 1 Zchn"/>
    <w:basedOn w:val="Absatz-Standardschriftart"/>
    <w:link w:val="berschrift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CF207A"/>
    <w:rPr>
      <w:i/>
      <w:iCs/>
      <w:color w:val="386065" w:themeColor="accent1" w:themeShade="80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Standard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Absatz-Standardschriftart"/>
    <w:uiPriority w:val="99"/>
    <w:unhideWhenUsed/>
    <w:rsid w:val="00CF207A"/>
    <w:rPr>
      <w:color w:val="386065" w:themeColor="accent1" w:themeShade="80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ellenraster">
    <w:name w:val="Table Grid"/>
    <w:basedOn w:val="NormaleTabelle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Akzent1">
    <w:name w:val="Grid Table 1 Light Accent 1"/>
    <w:basedOn w:val="NormaleTabelle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2">
    <w:name w:val="Grid Table 4 Accent 2"/>
    <w:basedOn w:val="NormaleTabelle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KeinLeerraum">
    <w:name w:val="No Spacing"/>
    <w:uiPriority w:val="98"/>
    <w:qFormat/>
    <w:rsid w:val="00A95506"/>
    <w:pPr>
      <w:spacing w:after="0" w:line="240" w:lineRule="auto"/>
    </w:p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AB123B"/>
    <w:pPr>
      <w:spacing w:after="200" w:line="240" w:lineRule="auto"/>
    </w:pPr>
    <w:rPr>
      <w:i/>
      <w:iCs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AB123B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B123B"/>
    <w:rPr>
      <w:sz w:val="22"/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AB123B"/>
    <w:pPr>
      <w:spacing w:after="120"/>
      <w:ind w:left="360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B123B"/>
    <w:rPr>
      <w:sz w:val="22"/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B123B"/>
    <w:rPr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B123B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B123B"/>
    <w:rPr>
      <w:sz w:val="22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B123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B123B"/>
    <w:rPr>
      <w:b/>
      <w:bCs/>
      <w:sz w:val="22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AB123B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B123B"/>
    <w:rPr>
      <w:sz w:val="22"/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B123B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Absatz-Standardschriftar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B123B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B123B"/>
    <w:rPr>
      <w:rFonts w:ascii="Consolas" w:hAnsi="Consolas"/>
      <w:sz w:val="22"/>
      <w:szCs w:val="20"/>
    </w:rPr>
  </w:style>
  <w:style w:type="character" w:styleId="HTMLSchreibmaschine">
    <w:name w:val="HTML Typewriter"/>
    <w:basedOn w:val="Absatz-Standardschriftar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krotext">
    <w:name w:val="macro"/>
    <w:link w:val="MakrotextZchn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B123B"/>
    <w:rPr>
      <w:rFonts w:ascii="Consolas" w:hAnsi="Consolas"/>
      <w:sz w:val="22"/>
      <w:szCs w:val="20"/>
    </w:rPr>
  </w:style>
  <w:style w:type="paragraph" w:styleId="NurText">
    <w:name w:val="Plain Text"/>
    <w:basedOn w:val="Standard"/>
    <w:link w:val="NurTextZchn"/>
    <w:uiPriority w:val="99"/>
    <w:semiHidden/>
    <w:unhideWhenUsed/>
    <w:rsid w:val="00AB123B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B123B"/>
    <w:rPr>
      <w:rFonts w:ascii="Consolas" w:hAnsi="Consolas"/>
      <w:sz w:val="22"/>
      <w:szCs w:val="21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C3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Philipp.schwegel@googlemail.com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lax\AppData\Roaming\Microsoft\Templates\Fr&#252;hlings-Veranstaltungshandzettel.dotx" TargetMode="External"/></Relationship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A8347-37B3-4A0B-9677-AE138C27820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AF454C-7731-4899-9DAE-BAF5EFC2E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Frühlings-Veranstaltungshandzettel</Template>
  <TotalTime>0</TotalTime>
  <Pages>1</Pages>
  <Words>120</Words>
  <Characters>756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Werner</dc:creator>
  <cp:keywords/>
  <dc:description/>
  <cp:lastModifiedBy>Michael Werner</cp:lastModifiedBy>
  <cp:revision>1</cp:revision>
  <cp:lastPrinted>2019-11-30T13:33:00Z</cp:lastPrinted>
  <dcterms:created xsi:type="dcterms:W3CDTF">2019-11-30T12:27:00Z</dcterms:created>
  <dcterms:modified xsi:type="dcterms:W3CDTF">2019-11-30T13:34:00Z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